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 xml:space="preserve">his to </w:t>
      </w:r>
      <w:r>
        <w:rPr>
          <w:rStyle w:val="Lead-inEmphasis"/>
        </w:rPr>
        <w:t>google docs for quick and easy access</w:t>
      </w:r>
      <w:r w:rsidR="000F61EF">
        <w:rPr>
          <w:rStyle w:val="Lead-inEmphasis"/>
        </w:rPr>
        <w:t xml:space="preserve"> INITALLY (real time edits)</w:t>
      </w:r>
      <w:r w:rsidR="00FB08E9">
        <w:rPr>
          <w:rStyle w:val="Lead-inEmphasis"/>
        </w:rPr>
        <w:t>……</w:t>
      </w:r>
      <w:r w:rsidR="00EE3E9A">
        <w:rPr>
          <w:rStyle w:val="Lead-inEmphasis"/>
        </w:rPr>
        <w:t>&gt;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responsibility for the contents was presented in the Meeting Minutes documentation created by the SCRUM Master for all members to view.  </w:t>
      </w:r>
    </w:p>
    <w:p w:rsidR="0065562C" w:rsidRDefault="0065562C" w:rsidP="00531456">
      <w:pPr>
        <w:pStyle w:val="BodyText"/>
        <w:spacing w:after="0"/>
        <w:ind w:left="360" w:firstLine="0"/>
      </w:pPr>
      <w:r>
        <w:lastRenderedPageBreak/>
        <w:t xml:space="preserve">Tutor’s feedback from the sprint and release plan suggested that group 45 xxx, as such, the group modified their sprint plan to incorporate these key points. </w:t>
      </w:r>
      <w:r w:rsidR="00CA76A3">
        <w:t xml:space="preserve">Specifically ……… </w:t>
      </w:r>
    </w:p>
    <w:p w:rsidR="0065562C" w:rsidRDefault="0065562C" w:rsidP="00531456">
      <w:pPr>
        <w:pStyle w:val="BodyText"/>
        <w:spacing w:after="0"/>
        <w:ind w:left="360" w:firstLine="0"/>
      </w:pPr>
    </w:p>
    <w:p w:rsidR="009C1F62" w:rsidRDefault="009C1F62" w:rsidP="009C1F62">
      <w:r>
        <w:t>&lt;DISCUSS FIGURES BELOW ABOUT BURNDOWN CHART, INITIALLY WRONG DURATION 28 DAYS, UPDATED TO 20 AFER FEEDBACK TOO&gt;</w:t>
      </w: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BF48EF" w:rsidP="00C06B62">
      <w:pPr>
        <w:pStyle w:val="BodyText"/>
        <w:spacing w:after="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 xml:space="preserve">All due dates and/or artefacts are clearly documented and showed to the client through Slack and Github. </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rPr>
        <w:lastRenderedPageBreak/>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rPr>
        <w:lastRenderedPageBreak/>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C70595" w:rsidRDefault="00C70595" w:rsidP="00C70595">
      <w:pPr>
        <w:tabs>
          <w:tab w:val="left" w:pos="2928"/>
        </w:tabs>
        <w:jc w:val="center"/>
        <w:rPr>
          <w:noProof/>
        </w:rPr>
      </w:pPr>
      <w:r>
        <w:rPr>
          <w:noProof/>
        </w:rPr>
        <w:t xml:space="preserve">Figure xxx. Evidence of discussion about confiromation of organisation of responsiblities </w:t>
      </w:r>
    </w:p>
    <w:p w:rsidR="00FB0ECF" w:rsidRDefault="00FB0ECF" w:rsidP="009D14A3">
      <w:pPr>
        <w:tabs>
          <w:tab w:val="left" w:pos="2928"/>
        </w:tabs>
        <w:jc w:val="center"/>
        <w:rPr>
          <w:noProof/>
        </w:rPr>
      </w:pPr>
    </w:p>
    <w:p w:rsidR="00FB0ECF" w:rsidRDefault="00FB0ECF" w:rsidP="009D14A3">
      <w:pPr>
        <w:tabs>
          <w:tab w:val="left" w:pos="2928"/>
        </w:tabs>
        <w:jc w:val="center"/>
        <w:rPr>
          <w:noProof/>
        </w:rPr>
      </w:pPr>
    </w:p>
    <w:p w:rsidR="00FB0ECF" w:rsidRDefault="00FB0ECF" w:rsidP="009D14A3">
      <w:pPr>
        <w:tabs>
          <w:tab w:val="left" w:pos="2928"/>
        </w:tabs>
        <w:jc w:val="center"/>
        <w:rPr>
          <w:noProof/>
        </w:rPr>
      </w:pPr>
    </w:p>
    <w:p w:rsidR="00FB0ECF" w:rsidRDefault="00FB0ECF" w:rsidP="009D14A3">
      <w:pPr>
        <w:tabs>
          <w:tab w:val="left" w:pos="2928"/>
        </w:tabs>
        <w:jc w:val="center"/>
        <w:rPr>
          <w:noProof/>
        </w:rPr>
      </w:pPr>
      <w:r>
        <w:rPr>
          <w:noProof/>
        </w:rPr>
        <w:drawing>
          <wp:anchor distT="0" distB="0" distL="114300" distR="114300" simplePos="0" relativeHeight="251659264" behindDoc="0" locked="0" layoutInCell="1" allowOverlap="1" wp14:anchorId="433FE01B" wp14:editId="000806C5">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anchor>
        </w:drawing>
      </w:r>
    </w:p>
    <w:p w:rsidR="00FB0ECF" w:rsidRDefault="00FB0ECF" w:rsidP="009D14A3">
      <w:pPr>
        <w:tabs>
          <w:tab w:val="left" w:pos="2928"/>
        </w:tabs>
        <w:jc w:val="center"/>
        <w:rPr>
          <w:noProof/>
        </w:rPr>
      </w:pPr>
      <w:r>
        <w:rPr>
          <w:noProof/>
        </w:rPr>
        <w:t xml:space="preserve">Figure xxx. Evidence of discussion about confiromation of organisation of responsiblities </w:t>
      </w:r>
    </w:p>
    <w:p w:rsidR="009D7B78" w:rsidRDefault="009D7B78" w:rsidP="009D14A3">
      <w:pPr>
        <w:tabs>
          <w:tab w:val="left" w:pos="2928"/>
        </w:tabs>
        <w:jc w:val="center"/>
        <w:rPr>
          <w:noProof/>
        </w:rPr>
      </w:pPr>
    </w:p>
    <w:p w:rsidR="009D7B78" w:rsidRDefault="009D7B78" w:rsidP="009D14A3">
      <w:pPr>
        <w:tabs>
          <w:tab w:val="left" w:pos="2928"/>
        </w:tabs>
        <w:jc w:val="center"/>
        <w:rPr>
          <w:noProof/>
        </w:rPr>
      </w:pPr>
      <w:r>
        <w:rPr>
          <w:noProof/>
        </w:rPr>
        <w:lastRenderedPageBreak/>
        <w:drawing>
          <wp:anchor distT="0" distB="0" distL="114300" distR="114300" simplePos="0" relativeHeight="251661312" behindDoc="0" locked="0" layoutInCell="1" allowOverlap="1" wp14:anchorId="488475AC" wp14:editId="200FD556">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9D7B78" w:rsidRDefault="009D7B78" w:rsidP="009D7B78">
      <w:pPr>
        <w:tabs>
          <w:tab w:val="left" w:pos="2928"/>
        </w:tabs>
        <w:jc w:val="center"/>
        <w:rPr>
          <w:noProof/>
        </w:rPr>
      </w:pPr>
      <w:r>
        <w:rPr>
          <w:noProof/>
        </w:rPr>
        <w:t xml:space="preserve">Figure xxx. Evidence of discussion about confiromation of organisation of responsiblities </w:t>
      </w:r>
    </w:p>
    <w:p w:rsidR="009D7B78" w:rsidRDefault="009D7B78" w:rsidP="009D7B78">
      <w:pPr>
        <w:jc w:val="center"/>
      </w:pPr>
    </w:p>
    <w:p w:rsidR="00E520C3" w:rsidRDefault="00E520C3" w:rsidP="009D7B78">
      <w:pPr>
        <w:jc w:val="center"/>
      </w:pPr>
    </w:p>
    <w:p w:rsidR="00E520C3" w:rsidRPr="009D7B78" w:rsidRDefault="00E520C3" w:rsidP="009D7B78">
      <w:pPr>
        <w:jc w:val="center"/>
      </w:pPr>
      <w:r>
        <w:rPr>
          <w:noProof/>
        </w:rPr>
        <w:drawing>
          <wp:anchor distT="0" distB="0" distL="114300" distR="114300" simplePos="0" relativeHeight="251663360" behindDoc="0" locked="0" layoutInCell="1" allowOverlap="1" wp14:anchorId="38C346CF" wp14:editId="3BAFBF97">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E520C3" w:rsidRDefault="00E520C3" w:rsidP="00E520C3">
      <w:pPr>
        <w:tabs>
          <w:tab w:val="left" w:pos="2928"/>
        </w:tabs>
        <w:jc w:val="center"/>
        <w:rPr>
          <w:noProof/>
        </w:rPr>
      </w:pPr>
      <w:r>
        <w:rPr>
          <w:noProof/>
        </w:rPr>
        <w:t xml:space="preserve">Figure xxx. Evidence of discussion about confiromation of organisation of responsiblities </w:t>
      </w:r>
    </w:p>
    <w:p w:rsidR="00C70595" w:rsidRDefault="00C70595" w:rsidP="00E520C3">
      <w:pPr>
        <w:tabs>
          <w:tab w:val="left" w:pos="2928"/>
        </w:tabs>
        <w:jc w:val="center"/>
        <w:rPr>
          <w:noProof/>
        </w:rPr>
      </w:pPr>
    </w:p>
    <w:p w:rsidR="00C70595" w:rsidRDefault="00C70595" w:rsidP="00E520C3">
      <w:pPr>
        <w:tabs>
          <w:tab w:val="left" w:pos="2928"/>
        </w:tabs>
        <w:jc w:val="center"/>
        <w:rPr>
          <w:noProof/>
        </w:rPr>
      </w:pPr>
      <w:r>
        <w:rPr>
          <w:noProof/>
        </w:rPr>
        <w:drawing>
          <wp:anchor distT="0" distB="0" distL="114300" distR="114300" simplePos="0" relativeHeight="251665408" behindDoc="0" locked="0" layoutInCell="1" allowOverlap="1" wp14:anchorId="0A5BC989" wp14:editId="563AEA1D">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Default="009D7B78" w:rsidP="009D7B78"/>
    <w:p w:rsidR="002C186A" w:rsidRDefault="002C186A" w:rsidP="009D7B78"/>
    <w:p w:rsidR="002C186A" w:rsidRDefault="002C186A" w:rsidP="009D7B78">
      <w:r>
        <w:rPr>
          <w:noProof/>
        </w:rPr>
        <w:drawing>
          <wp:anchor distT="0" distB="0" distL="114300" distR="114300" simplePos="0" relativeHeight="251667456" behindDoc="0" locked="0" layoutInCell="1" allowOverlap="1" wp14:anchorId="71A20BFA" wp14:editId="026CDBA1">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r>
        <w:t>Figure xxx. Initial Burndown Chart before tutor’s feedback</w:t>
      </w:r>
    </w:p>
    <w:p w:rsidR="00D20F1D" w:rsidRDefault="00D20F1D" w:rsidP="009D7B78"/>
    <w:p w:rsidR="00D20F1D" w:rsidRDefault="00D20F1D" w:rsidP="009D7B78"/>
    <w:p w:rsidR="00D20F1D" w:rsidRPr="009D7B78" w:rsidRDefault="00D20F1D" w:rsidP="009D7B78">
      <w:r>
        <w:rPr>
          <w:noProof/>
        </w:rPr>
        <w:drawing>
          <wp:anchor distT="0" distB="0" distL="114300" distR="114300" simplePos="0" relativeHeight="251669504" behindDoc="0" locked="0" layoutInCell="1" allowOverlap="1" wp14:anchorId="2D22D9ED" wp14:editId="24F73215">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p>
    <w:p w:rsidR="009D7B78" w:rsidRPr="009D7B78" w:rsidRDefault="00D20F1D" w:rsidP="009D7B78">
      <w:r>
        <w:t>Figure xxx. Burndown Chart after receiving tutor’s feedback</w:t>
      </w:r>
      <w:r w:rsidR="00237F05">
        <w:t xml:space="preserve"> (duration changed to 20 days)</w:t>
      </w:r>
      <w:bookmarkStart w:id="0" w:name="_GoBack"/>
      <w:bookmarkEnd w:id="0"/>
    </w:p>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p w:rsidR="009D7B78" w:rsidRPr="009D7B78" w:rsidRDefault="009D7B78" w:rsidP="009D7B78"/>
    <w:sectPr w:rsidR="009D7B78" w:rsidRPr="009D7B78">
      <w:headerReference w:type="even" r:id="rId18"/>
      <w:headerReference w:type="default" r:id="rId19"/>
      <w:headerReference w:type="first" r:id="rId20"/>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3A3" w:rsidRDefault="005C33A3">
      <w:r>
        <w:separator/>
      </w:r>
    </w:p>
  </w:endnote>
  <w:endnote w:type="continuationSeparator" w:id="0">
    <w:p w:rsidR="005C33A3" w:rsidRDefault="005C3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3A3" w:rsidRDefault="005C33A3">
      <w:r>
        <w:separator/>
      </w:r>
    </w:p>
  </w:footnote>
  <w:footnote w:type="continuationSeparator" w:id="0">
    <w:p w:rsidR="005C33A3" w:rsidRDefault="005C33A3">
      <w:r>
        <w:separator/>
      </w:r>
    </w:p>
  </w:footnote>
  <w:footnote w:type="continuationNotice" w:id="1">
    <w:p w:rsidR="005C33A3" w:rsidRDefault="005C33A3">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A7451"/>
    <w:rsid w:val="000D4D32"/>
    <w:rsid w:val="000E2CEB"/>
    <w:rsid w:val="000F61EF"/>
    <w:rsid w:val="001025A2"/>
    <w:rsid w:val="00113046"/>
    <w:rsid w:val="001131F6"/>
    <w:rsid w:val="0016056D"/>
    <w:rsid w:val="00173BB8"/>
    <w:rsid w:val="00193218"/>
    <w:rsid w:val="001A3E7C"/>
    <w:rsid w:val="001B0492"/>
    <w:rsid w:val="001B540A"/>
    <w:rsid w:val="00211E0E"/>
    <w:rsid w:val="00213B06"/>
    <w:rsid w:val="00237F05"/>
    <w:rsid w:val="002C0100"/>
    <w:rsid w:val="002C186A"/>
    <w:rsid w:val="002E1DA3"/>
    <w:rsid w:val="003008CF"/>
    <w:rsid w:val="00350821"/>
    <w:rsid w:val="003575B2"/>
    <w:rsid w:val="003C6C12"/>
    <w:rsid w:val="003D22A6"/>
    <w:rsid w:val="003D58A6"/>
    <w:rsid w:val="00421482"/>
    <w:rsid w:val="00427349"/>
    <w:rsid w:val="00446FD7"/>
    <w:rsid w:val="00447D75"/>
    <w:rsid w:val="004545EC"/>
    <w:rsid w:val="00470044"/>
    <w:rsid w:val="004A33CE"/>
    <w:rsid w:val="004C62B5"/>
    <w:rsid w:val="004D6BEC"/>
    <w:rsid w:val="00505C12"/>
    <w:rsid w:val="00517519"/>
    <w:rsid w:val="00531456"/>
    <w:rsid w:val="00546017"/>
    <w:rsid w:val="005731EC"/>
    <w:rsid w:val="005C33A3"/>
    <w:rsid w:val="005C550D"/>
    <w:rsid w:val="005F15FA"/>
    <w:rsid w:val="005F3A2E"/>
    <w:rsid w:val="005F6E8B"/>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C1F62"/>
    <w:rsid w:val="009D14A3"/>
    <w:rsid w:val="009D7B78"/>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434CE"/>
    <w:rsid w:val="00C656F0"/>
    <w:rsid w:val="00C70595"/>
    <w:rsid w:val="00C83B4D"/>
    <w:rsid w:val="00C97155"/>
    <w:rsid w:val="00CA76A3"/>
    <w:rsid w:val="00CB2A51"/>
    <w:rsid w:val="00CF0BA2"/>
    <w:rsid w:val="00D14487"/>
    <w:rsid w:val="00D20F1D"/>
    <w:rsid w:val="00D2451E"/>
    <w:rsid w:val="00D319AA"/>
    <w:rsid w:val="00D5749F"/>
    <w:rsid w:val="00D93C13"/>
    <w:rsid w:val="00E520C3"/>
    <w:rsid w:val="00E770BF"/>
    <w:rsid w:val="00EA24B7"/>
    <w:rsid w:val="00EB3A1A"/>
    <w:rsid w:val="00EE3E9A"/>
    <w:rsid w:val="00F174E8"/>
    <w:rsid w:val="00F36381"/>
    <w:rsid w:val="00F36644"/>
    <w:rsid w:val="00FA38B2"/>
    <w:rsid w:val="00FA4D86"/>
    <w:rsid w:val="00FB08E9"/>
    <w:rsid w:val="00FB0ECF"/>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A17F4D"/>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Template>
  <TotalTime>1672</TotalTime>
  <Pages>9</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87</cp:revision>
  <cp:lastPrinted>1899-12-31T14:00:00Z</cp:lastPrinted>
  <dcterms:created xsi:type="dcterms:W3CDTF">2017-09-25T11:26:00Z</dcterms:created>
  <dcterms:modified xsi:type="dcterms:W3CDTF">2017-10-03T08:32:00Z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