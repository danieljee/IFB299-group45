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r w:rsidRPr="003575B2">
        <w:rPr>
          <w:i/>
          <w:sz w:val="36"/>
        </w:rPr>
        <w:t>Mr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Gyeongmin Jee</w:t>
            </w:r>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Sandra Finow</w:t>
            </w:r>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640AB9">
        <w:t xml:space="preserve"> with</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1D2675">
        <w:t xml:space="preserve">only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r w:rsidR="00072051">
        <w:t>This method of meeting does mean that there is no exact record of conversation though, and as a result of this will be tested out to see if this method is ideal.</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F3B02" w:rsidRDefault="00FF3B02" w:rsidP="008628F0">
      <w:pPr>
        <w:pStyle w:val="BodyText"/>
        <w:spacing w:after="0"/>
        <w:rPr>
          <w:rStyle w:val="Lead-inEmphasis"/>
        </w:rPr>
      </w:pPr>
      <w:r>
        <w:rPr>
          <w:rStyle w:val="Lead-inEmphasis"/>
        </w:rPr>
        <w:t>&lt; we uploaded t</w:t>
      </w:r>
      <w:r w:rsidR="00FB08E9">
        <w:rPr>
          <w:rStyle w:val="Lead-inEmphasis"/>
        </w:rPr>
        <w:t xml:space="preserve">his to …….. </w:t>
      </w:r>
      <w:r>
        <w:rPr>
          <w:rStyle w:val="Lead-inEmphasis"/>
        </w:rPr>
        <w:t>google docs for quick and easy access</w:t>
      </w:r>
      <w:r w:rsidR="00FB08E9">
        <w:rPr>
          <w:rStyle w:val="Lead-inEmphasis"/>
        </w:rPr>
        <w:t>……*wink wink nudgenudge*</w:t>
      </w:r>
      <w:r>
        <w:rPr>
          <w:rStyle w:val="Lead-inEmphasis"/>
        </w:rPr>
        <w:t xml:space="preserve"> &gt;</w:t>
      </w:r>
    </w:p>
    <w:p w:rsidR="008628F0" w:rsidRDefault="008628F0" w:rsidP="00531456">
      <w:pPr>
        <w:pStyle w:val="BodyText"/>
        <w:spacing w:after="0"/>
        <w:ind w:left="360" w:firstLine="0"/>
      </w:pPr>
      <w:r>
        <w:t xml:space="preserve">Requirements from the tutor and client </w:t>
      </w:r>
      <w:r w:rsidR="00531456">
        <w:t xml:space="preserve">in relation to both the sprint and weekly workshop tasks </w:t>
      </w:r>
      <w:r>
        <w:t>have been recorded on</w:t>
      </w:r>
      <w:r w:rsidR="00531456">
        <w:t xml:space="preserve"> </w:t>
      </w:r>
      <w:r>
        <w:t xml:space="preserve">Slack </w:t>
      </w:r>
      <w:r w:rsidR="00531456">
        <w:t>during the weekly meeting</w:t>
      </w:r>
      <w:r>
        <w:t>.</w:t>
      </w:r>
      <w:r w:rsidR="00531456">
        <w:t xml:space="preserve"> Additionally</w:t>
      </w:r>
      <w:r w:rsidR="00517519">
        <w:t>,</w:t>
      </w:r>
      <w:r w:rsidR="00531456">
        <w:t xml:space="preserve"> the agreed taken </w:t>
      </w:r>
      <w:r w:rsidR="00531456">
        <w:lastRenderedPageBreak/>
        <w:t xml:space="preserve">responsibility for the contents was presented in the Meeting Minutes documentation created by the SCRUM Master for all members to view.  </w:t>
      </w:r>
    </w:p>
    <w:p w:rsidR="0065562C" w:rsidRDefault="0065562C" w:rsidP="00531456">
      <w:pPr>
        <w:pStyle w:val="BodyText"/>
        <w:spacing w:after="0"/>
        <w:ind w:left="360" w:firstLine="0"/>
      </w:pPr>
      <w:r>
        <w:t xml:space="preserve">Tutor’s feedback from the sprint and release plan suggested that group 45 xxx, as such, the group modified their sprint plan to incorporate these key points. </w:t>
      </w:r>
      <w:r w:rsidR="00CA76A3">
        <w:t xml:space="preserve">Specifically ……… </w:t>
      </w:r>
    </w:p>
    <w:p w:rsidR="0065562C" w:rsidRDefault="0065562C" w:rsidP="00531456">
      <w:pPr>
        <w:pStyle w:val="BodyText"/>
        <w:spacing w:after="0"/>
        <w:ind w:left="360" w:firstLine="0"/>
      </w:pP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BF48EF" w:rsidRDefault="00C25449" w:rsidP="00C25449">
      <w:pPr>
        <w:pStyle w:val="BodyText"/>
        <w:spacing w:after="0"/>
        <w:ind w:firstLine="0"/>
      </w:pPr>
      <w:r>
        <w:t>All artefacts were uploaded to GitHub repository to allow other members to download and review all creations. These artefacts were compared against our initially made acceptance criteria on JIRA and sprint plans to ensure they always followed quality standards.</w:t>
      </w:r>
      <w:r w:rsidR="002D1675">
        <w:t xml:space="preserve"> &lt;need to sprint screen some acceptance criteria and final html pages&gt;</w:t>
      </w:r>
    </w:p>
    <w:p w:rsidR="00C25449" w:rsidRDefault="00C25449" w:rsidP="00C25449">
      <w:pPr>
        <w:pStyle w:val="BodyText"/>
        <w:spacing w:after="0"/>
        <w:ind w:firstLine="0"/>
      </w:pPr>
    </w:p>
    <w:p w:rsidR="00213B06" w:rsidRDefault="00213B06">
      <w:pPr>
        <w:pStyle w:val="Heading1"/>
      </w:pPr>
      <w:r>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All due dates and/or artefacts are clearly documented and showed to the c</w:t>
      </w:r>
      <w:r w:rsidR="00C448C6">
        <w:t xml:space="preserve">lient through Slack and Github. </w:t>
      </w:r>
      <w:r w:rsidR="00C178EF">
        <w:t xml:space="preserve">All students submitted their parts to GitHub </w:t>
      </w:r>
      <w:r w:rsidR="00983F7C">
        <w:t xml:space="preserve">and/or Slack </w:t>
      </w:r>
      <w:bookmarkStart w:id="0" w:name="_GoBack"/>
      <w:bookmarkEnd w:id="0"/>
      <w:r w:rsidR="00C448C6">
        <w:t>prior to the workshop it was due, to ensure no late submission and in-case of any issues with submission. No issues were raised and all submissions were successful to the Tutor and Client.</w:t>
      </w:r>
    </w:p>
    <w:p w:rsidR="00C06B62" w:rsidRDefault="00C06B62" w:rsidP="00213B06"/>
    <w:p w:rsidR="00C06B62" w:rsidRDefault="00C06B62" w:rsidP="00213B06"/>
    <w:p w:rsidR="001025A2" w:rsidRDefault="001025A2" w:rsidP="001025A2">
      <w:pPr>
        <w:pStyle w:val="Heading1"/>
      </w:pPr>
      <w:r>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p debug and assist in fixing their Django tutorial work. Additionally, their mySQL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were able to see the files and errors in real time. </w:t>
      </w:r>
    </w:p>
    <w:p w:rsidR="004545EC" w:rsidRDefault="004545EC" w:rsidP="004545EC">
      <w:pPr>
        <w:rPr>
          <w:i/>
        </w:rPr>
      </w:pPr>
    </w:p>
    <w:p w:rsidR="006769D7" w:rsidRDefault="006769D7" w:rsidP="006769D7">
      <w:pPr>
        <w:ind w:left="360"/>
        <w:rPr>
          <w:i/>
        </w:rPr>
      </w:pPr>
      <w:r>
        <w:rPr>
          <w:i/>
        </w:rPr>
        <w:lastRenderedPageBreak/>
        <w:t>“</w:t>
      </w:r>
      <w:r>
        <w:t>Aiden is having issues with installing MYSQL to Python. When he attempts a pip install he gets an error. This error has been searched and the only results so far have not worked or been helpful. At the moment he is only able to do non-database work.</w:t>
      </w:r>
      <w:r>
        <w:rPr>
          <w:i/>
        </w:rPr>
        <w:t>”</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lastRenderedPageBreak/>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lang w:val="en-AU" w:eastAsia="zh-CN"/>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lang w:val="en-AU" w:eastAsia="zh-CN"/>
        </w:rPr>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lang w:val="en-AU" w:eastAsia="zh-CN"/>
        </w:rPr>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lastRenderedPageBreak/>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lang w:val="en-AU" w:eastAsia="zh-CN"/>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Pr="004545EC" w:rsidRDefault="00D14487" w:rsidP="009D14A3">
      <w:pPr>
        <w:tabs>
          <w:tab w:val="left" w:pos="2928"/>
        </w:tabs>
        <w:jc w:val="center"/>
        <w:rPr>
          <w:noProof/>
        </w:rPr>
      </w:pPr>
      <w:r>
        <w:rPr>
          <w:noProof/>
          <w:lang w:val="en-AU" w:eastAsia="zh-CN"/>
        </w:rPr>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sectPr w:rsidR="00D14487" w:rsidRPr="004545EC">
      <w:headerReference w:type="even" r:id="rId12"/>
      <w:headerReference w:type="default" r:id="rId13"/>
      <w:headerReference w:type="first" r:id="rId14"/>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8FA" w:rsidRDefault="00C548FA">
      <w:r>
        <w:separator/>
      </w:r>
    </w:p>
  </w:endnote>
  <w:endnote w:type="continuationSeparator" w:id="0">
    <w:p w:rsidR="00C548FA" w:rsidRDefault="00C54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8FA" w:rsidRDefault="00C548FA">
      <w:r>
        <w:separator/>
      </w:r>
    </w:p>
  </w:footnote>
  <w:footnote w:type="continuationSeparator" w:id="0">
    <w:p w:rsidR="00C548FA" w:rsidRDefault="00C548FA">
      <w:r>
        <w:separator/>
      </w:r>
    </w:p>
  </w:footnote>
  <w:footnote w:type="continuationNotice" w:id="1">
    <w:p w:rsidR="00C548FA" w:rsidRDefault="00C548FA">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72051"/>
    <w:rsid w:val="000A7451"/>
    <w:rsid w:val="000D4D32"/>
    <w:rsid w:val="000E2CEB"/>
    <w:rsid w:val="001025A2"/>
    <w:rsid w:val="00113046"/>
    <w:rsid w:val="001131F6"/>
    <w:rsid w:val="0016056D"/>
    <w:rsid w:val="00173BB8"/>
    <w:rsid w:val="00193218"/>
    <w:rsid w:val="001A3E7C"/>
    <w:rsid w:val="001B0492"/>
    <w:rsid w:val="001B540A"/>
    <w:rsid w:val="001D2675"/>
    <w:rsid w:val="00213B06"/>
    <w:rsid w:val="002C0100"/>
    <w:rsid w:val="002D1675"/>
    <w:rsid w:val="002E1DA3"/>
    <w:rsid w:val="003008CF"/>
    <w:rsid w:val="00350821"/>
    <w:rsid w:val="003575B2"/>
    <w:rsid w:val="003C6C12"/>
    <w:rsid w:val="003D22A6"/>
    <w:rsid w:val="003D58A6"/>
    <w:rsid w:val="00421482"/>
    <w:rsid w:val="00427349"/>
    <w:rsid w:val="00446FD7"/>
    <w:rsid w:val="00447D75"/>
    <w:rsid w:val="004545EC"/>
    <w:rsid w:val="00470044"/>
    <w:rsid w:val="004A33CE"/>
    <w:rsid w:val="004C62B5"/>
    <w:rsid w:val="004D6BEC"/>
    <w:rsid w:val="00505C12"/>
    <w:rsid w:val="00517519"/>
    <w:rsid w:val="00531456"/>
    <w:rsid w:val="00546017"/>
    <w:rsid w:val="005731EC"/>
    <w:rsid w:val="005C550D"/>
    <w:rsid w:val="005D7E4F"/>
    <w:rsid w:val="005F15FA"/>
    <w:rsid w:val="005F3A2E"/>
    <w:rsid w:val="005F6E8B"/>
    <w:rsid w:val="00640AB9"/>
    <w:rsid w:val="0065562C"/>
    <w:rsid w:val="00662195"/>
    <w:rsid w:val="006769D7"/>
    <w:rsid w:val="00697ACE"/>
    <w:rsid w:val="006D5C16"/>
    <w:rsid w:val="007033AE"/>
    <w:rsid w:val="007D3FA5"/>
    <w:rsid w:val="007E17F4"/>
    <w:rsid w:val="007F7D6F"/>
    <w:rsid w:val="00822EF2"/>
    <w:rsid w:val="008628F0"/>
    <w:rsid w:val="0089330B"/>
    <w:rsid w:val="008A1B5C"/>
    <w:rsid w:val="009213D9"/>
    <w:rsid w:val="00921801"/>
    <w:rsid w:val="00983F7C"/>
    <w:rsid w:val="00993D0B"/>
    <w:rsid w:val="009A51A3"/>
    <w:rsid w:val="009D14A3"/>
    <w:rsid w:val="00A03A70"/>
    <w:rsid w:val="00A27112"/>
    <w:rsid w:val="00A601DC"/>
    <w:rsid w:val="00A90635"/>
    <w:rsid w:val="00AD13DC"/>
    <w:rsid w:val="00AE2A11"/>
    <w:rsid w:val="00B24891"/>
    <w:rsid w:val="00B264EE"/>
    <w:rsid w:val="00B4760B"/>
    <w:rsid w:val="00B53C42"/>
    <w:rsid w:val="00B72078"/>
    <w:rsid w:val="00B76315"/>
    <w:rsid w:val="00B86D1C"/>
    <w:rsid w:val="00BD2578"/>
    <w:rsid w:val="00BD5A6B"/>
    <w:rsid w:val="00BF48EF"/>
    <w:rsid w:val="00C06B62"/>
    <w:rsid w:val="00C178EF"/>
    <w:rsid w:val="00C25449"/>
    <w:rsid w:val="00C434CE"/>
    <w:rsid w:val="00C448C6"/>
    <w:rsid w:val="00C548FA"/>
    <w:rsid w:val="00C656F0"/>
    <w:rsid w:val="00C83B4D"/>
    <w:rsid w:val="00C97155"/>
    <w:rsid w:val="00CA76A3"/>
    <w:rsid w:val="00CB2A51"/>
    <w:rsid w:val="00CF0BA2"/>
    <w:rsid w:val="00D14487"/>
    <w:rsid w:val="00D2451E"/>
    <w:rsid w:val="00D319AA"/>
    <w:rsid w:val="00D5749F"/>
    <w:rsid w:val="00D93C13"/>
    <w:rsid w:val="00E770BF"/>
    <w:rsid w:val="00EA24B7"/>
    <w:rsid w:val="00EB3A1A"/>
    <w:rsid w:val="00F174E8"/>
    <w:rsid w:val="00F36381"/>
    <w:rsid w:val="00F36644"/>
    <w:rsid w:val="00FA38B2"/>
    <w:rsid w:val="00FA4D86"/>
    <w:rsid w:val="00FB08E9"/>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53611B"/>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tf01017817.dot</Template>
  <TotalTime>6</TotalTime>
  <Pages>6</Pages>
  <Words>978</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Aiden Bird</cp:lastModifiedBy>
  <cp:revision>5</cp:revision>
  <cp:lastPrinted>1899-12-31T14:00:00Z</cp:lastPrinted>
  <dcterms:created xsi:type="dcterms:W3CDTF">2017-10-03T03:01:00Z</dcterms:created>
  <dcterms:modified xsi:type="dcterms:W3CDTF">2017-10-05T04:56:00Z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